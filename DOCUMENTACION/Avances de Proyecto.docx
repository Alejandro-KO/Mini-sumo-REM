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DAD2B" w14:textId="77777777" w:rsidR="00BA50F0" w:rsidRDefault="00BA50F0" w:rsidP="00BA50F0">
      <w:pPr>
        <w:rPr>
          <w:sz w:val="36"/>
          <w:szCs w:val="36"/>
        </w:rPr>
      </w:pPr>
    </w:p>
    <w:p w14:paraId="1A8948BA" w14:textId="77777777" w:rsidR="00BA50F0" w:rsidRDefault="00BA50F0" w:rsidP="00BA50F0">
      <w:pPr>
        <w:jc w:val="center"/>
        <w:rPr>
          <w:b/>
          <w:sz w:val="40"/>
          <w:szCs w:val="40"/>
          <w:lang w:val="es-ES"/>
        </w:rPr>
      </w:pPr>
    </w:p>
    <w:p w14:paraId="1FB7D606" w14:textId="77777777" w:rsidR="00BA50F0" w:rsidRDefault="00BA50F0" w:rsidP="00BA50F0">
      <w:pPr>
        <w:jc w:val="center"/>
        <w:rPr>
          <w:b/>
          <w:sz w:val="40"/>
          <w:szCs w:val="40"/>
          <w:lang w:val="es-ES"/>
        </w:rPr>
      </w:pPr>
    </w:p>
    <w:p w14:paraId="6A9A5E79" w14:textId="77777777" w:rsidR="00BA50F0" w:rsidRPr="00BA50F0" w:rsidRDefault="00BA50F0" w:rsidP="00BA50F0">
      <w:pPr>
        <w:jc w:val="center"/>
        <w:rPr>
          <w:b/>
          <w:sz w:val="40"/>
          <w:szCs w:val="40"/>
          <w:lang w:val="es-ES"/>
        </w:rPr>
      </w:pPr>
    </w:p>
    <w:p w14:paraId="3F272DEF" w14:textId="77777777" w:rsidR="00D07ABD" w:rsidRDefault="00D07ABD" w:rsidP="00D07ABD">
      <w:pPr>
        <w:jc w:val="center"/>
        <w:rPr>
          <w:b/>
          <w:bCs/>
          <w:sz w:val="52"/>
          <w:szCs w:val="52"/>
          <w:lang w:val="es-ES"/>
        </w:rPr>
      </w:pPr>
    </w:p>
    <w:p w14:paraId="5D1A0BD4" w14:textId="77777777" w:rsidR="00D07ABD" w:rsidRDefault="00D07ABD" w:rsidP="00D07ABD">
      <w:pPr>
        <w:jc w:val="center"/>
        <w:rPr>
          <w:b/>
          <w:bCs/>
          <w:sz w:val="52"/>
          <w:szCs w:val="52"/>
          <w:lang w:val="es-ES"/>
        </w:rPr>
      </w:pPr>
    </w:p>
    <w:p w14:paraId="4B44B455" w14:textId="77777777" w:rsidR="00D07ABD" w:rsidRDefault="00D07ABD" w:rsidP="006D22CD">
      <w:pPr>
        <w:rPr>
          <w:b/>
          <w:bCs/>
          <w:sz w:val="52"/>
          <w:szCs w:val="52"/>
          <w:lang w:val="es-ES"/>
        </w:rPr>
      </w:pPr>
    </w:p>
    <w:p w14:paraId="25C7056F" w14:textId="77777777" w:rsidR="00D07ABD" w:rsidRDefault="00D07ABD" w:rsidP="00D07ABD">
      <w:pPr>
        <w:jc w:val="center"/>
        <w:rPr>
          <w:b/>
          <w:bCs/>
          <w:sz w:val="52"/>
          <w:szCs w:val="52"/>
          <w:lang w:val="es-ES"/>
        </w:rPr>
      </w:pPr>
      <w:r>
        <w:rPr>
          <w:b/>
          <w:bCs/>
          <w:sz w:val="52"/>
          <w:szCs w:val="52"/>
          <w:lang w:val="es-ES"/>
        </w:rPr>
        <w:t xml:space="preserve">“Avances de </w:t>
      </w:r>
      <w:r w:rsidR="00B9332B">
        <w:rPr>
          <w:b/>
          <w:bCs/>
          <w:sz w:val="52"/>
          <w:szCs w:val="52"/>
          <w:lang w:val="es-ES"/>
        </w:rPr>
        <w:t>P</w:t>
      </w:r>
      <w:r>
        <w:rPr>
          <w:b/>
          <w:bCs/>
          <w:sz w:val="52"/>
          <w:szCs w:val="52"/>
          <w:lang w:val="es-ES"/>
        </w:rPr>
        <w:t>royecto”</w:t>
      </w:r>
    </w:p>
    <w:p w14:paraId="5F284405" w14:textId="77777777" w:rsidR="006D22CD" w:rsidRDefault="006D22CD" w:rsidP="00D07ABD">
      <w:pPr>
        <w:jc w:val="center"/>
        <w:rPr>
          <w:b/>
          <w:bCs/>
          <w:sz w:val="52"/>
          <w:szCs w:val="52"/>
          <w:lang w:val="es-ES"/>
        </w:rPr>
      </w:pPr>
    </w:p>
    <w:p w14:paraId="26C665B6" w14:textId="77777777" w:rsidR="006D22CD" w:rsidRDefault="006D22CD" w:rsidP="006D22CD">
      <w:pPr>
        <w:jc w:val="center"/>
        <w:rPr>
          <w:b/>
          <w:bCs/>
          <w:sz w:val="52"/>
          <w:szCs w:val="52"/>
          <w:lang w:val="es-ES"/>
        </w:rPr>
      </w:pPr>
      <w:r>
        <w:rPr>
          <w:b/>
          <w:bCs/>
          <w:sz w:val="52"/>
          <w:szCs w:val="52"/>
          <w:lang w:val="es-ES"/>
        </w:rPr>
        <w:t>Titulo del proyecto:</w:t>
      </w:r>
    </w:p>
    <w:p w14:paraId="2438AE31" w14:textId="7B24CE5B" w:rsidR="00D07ABD" w:rsidRDefault="007E51E8" w:rsidP="00D07ABD">
      <w:pPr>
        <w:jc w:val="center"/>
        <w:rPr>
          <w:b/>
          <w:bCs/>
          <w:sz w:val="52"/>
          <w:szCs w:val="52"/>
          <w:lang w:val="es-ES"/>
        </w:rPr>
      </w:pPr>
      <w:r>
        <w:rPr>
          <w:b/>
          <w:bCs/>
          <w:sz w:val="52"/>
          <w:szCs w:val="52"/>
          <w:lang w:val="es-ES"/>
        </w:rPr>
        <w:t>R.E.M</w:t>
      </w:r>
    </w:p>
    <w:p w14:paraId="2D7F54AF" w14:textId="77777777" w:rsidR="00D07ABD" w:rsidRPr="001F24EC" w:rsidRDefault="00D07ABD" w:rsidP="00D07ABD">
      <w:pPr>
        <w:jc w:val="center"/>
        <w:rPr>
          <w:b/>
          <w:bCs/>
          <w:sz w:val="52"/>
          <w:szCs w:val="52"/>
          <w:lang w:val="es-ES"/>
        </w:rPr>
      </w:pPr>
      <w:r w:rsidRPr="001F24EC">
        <w:rPr>
          <w:b/>
          <w:bCs/>
          <w:sz w:val="52"/>
          <w:szCs w:val="52"/>
          <w:lang w:val="es-ES"/>
        </w:rPr>
        <w:t>Integrante(es):</w:t>
      </w:r>
    </w:p>
    <w:p w14:paraId="08E090F9" w14:textId="750C2DBF" w:rsidR="00D07ABD" w:rsidRPr="001F24EC" w:rsidRDefault="007E51E8" w:rsidP="00D07ABD">
      <w:pPr>
        <w:jc w:val="center"/>
        <w:rPr>
          <w:b/>
          <w:bCs/>
          <w:sz w:val="52"/>
          <w:szCs w:val="52"/>
          <w:lang w:val="es-ES"/>
        </w:rPr>
      </w:pPr>
      <w:r>
        <w:rPr>
          <w:b/>
          <w:bCs/>
          <w:sz w:val="52"/>
          <w:szCs w:val="52"/>
          <w:lang w:val="es-ES"/>
        </w:rPr>
        <w:t xml:space="preserve">Israel Alejandro Murillo García </w:t>
      </w:r>
    </w:p>
    <w:p w14:paraId="1A7FAED1" w14:textId="2F6244FE" w:rsidR="007E51E8" w:rsidRDefault="00D07ABD" w:rsidP="007E51E8">
      <w:pPr>
        <w:jc w:val="center"/>
        <w:rPr>
          <w:b/>
          <w:bCs/>
          <w:sz w:val="52"/>
          <w:szCs w:val="52"/>
          <w:lang w:val="es-ES"/>
        </w:rPr>
      </w:pPr>
      <w:r w:rsidRPr="001F24EC">
        <w:rPr>
          <w:b/>
          <w:bCs/>
          <w:sz w:val="52"/>
          <w:szCs w:val="52"/>
          <w:lang w:val="es-ES"/>
        </w:rPr>
        <w:t>Asesor(es):</w:t>
      </w:r>
    </w:p>
    <w:p w14:paraId="1C631E81" w14:textId="1C106349" w:rsidR="00C233A8" w:rsidRDefault="007E51E8" w:rsidP="00FA11C6">
      <w:pPr>
        <w:jc w:val="center"/>
        <w:rPr>
          <w:b/>
          <w:bCs/>
          <w:sz w:val="52"/>
          <w:szCs w:val="52"/>
          <w:lang w:val="es-ES"/>
        </w:rPr>
      </w:pPr>
      <w:r>
        <w:rPr>
          <w:b/>
          <w:bCs/>
          <w:sz w:val="52"/>
          <w:szCs w:val="52"/>
          <w:lang w:val="es-ES"/>
        </w:rPr>
        <w:t>D</w:t>
      </w:r>
      <w:r w:rsidR="00FA11C6">
        <w:rPr>
          <w:b/>
          <w:bCs/>
          <w:sz w:val="52"/>
          <w:szCs w:val="52"/>
          <w:lang w:val="es-ES"/>
        </w:rPr>
        <w:t>avid de Jesús Ulises Hernández González</w:t>
      </w:r>
      <w:r w:rsidR="005D6681" w:rsidRPr="005D6681">
        <w:rPr>
          <w:lang w:val="es-MX"/>
        </w:rPr>
        <w:t xml:space="preserve"> </w:t>
      </w:r>
    </w:p>
    <w:p w14:paraId="21960F3C" w14:textId="4C3047FD" w:rsidR="00C233A8" w:rsidRPr="00CE6392" w:rsidRDefault="00C233A8" w:rsidP="00C233A8">
      <w:pPr>
        <w:jc w:val="center"/>
        <w:rPr>
          <w:b/>
          <w:bCs/>
          <w:sz w:val="48"/>
          <w:szCs w:val="48"/>
          <w:lang w:val="es-ES"/>
        </w:rPr>
      </w:pPr>
      <w:r>
        <w:rPr>
          <w:b/>
          <w:bCs/>
          <w:sz w:val="48"/>
          <w:szCs w:val="48"/>
          <w:lang w:val="es-ES"/>
        </w:rPr>
        <w:t xml:space="preserve">Fecha de entrega </w:t>
      </w:r>
    </w:p>
    <w:p w14:paraId="14D33882" w14:textId="781D8FC2" w:rsidR="00C233A8" w:rsidRPr="001F24EC" w:rsidRDefault="00FA11C6" w:rsidP="00D07ABD">
      <w:pPr>
        <w:jc w:val="center"/>
        <w:rPr>
          <w:b/>
          <w:bCs/>
          <w:sz w:val="52"/>
          <w:szCs w:val="52"/>
          <w:lang w:val="es-ES"/>
        </w:rPr>
      </w:pPr>
      <w:r>
        <w:rPr>
          <w:b/>
          <w:bCs/>
          <w:sz w:val="52"/>
          <w:szCs w:val="52"/>
          <w:lang w:val="es-ES"/>
        </w:rPr>
        <w:t>Jun 2021</w:t>
      </w:r>
    </w:p>
    <w:p w14:paraId="062B8030" w14:textId="77777777" w:rsidR="003835F4" w:rsidRDefault="00D07ABD" w:rsidP="00D07ABD">
      <w:pPr>
        <w:jc w:val="center"/>
        <w:rPr>
          <w:b/>
          <w:bCs/>
          <w:sz w:val="52"/>
          <w:szCs w:val="52"/>
          <w:lang w:val="es-ES"/>
        </w:rPr>
      </w:pPr>
      <w:r>
        <w:rPr>
          <w:b/>
          <w:bCs/>
          <w:sz w:val="52"/>
          <w:szCs w:val="52"/>
          <w:lang w:val="es-ES"/>
        </w:rPr>
        <w:t xml:space="preserve"> </w:t>
      </w:r>
    </w:p>
    <w:p w14:paraId="4DE16450" w14:textId="77777777" w:rsidR="00D07ABD" w:rsidRDefault="00D07ABD" w:rsidP="00D07ABD">
      <w:pPr>
        <w:jc w:val="center"/>
        <w:rPr>
          <w:b/>
          <w:bCs/>
          <w:sz w:val="52"/>
          <w:szCs w:val="52"/>
          <w:lang w:val="es-ES"/>
        </w:rPr>
      </w:pPr>
    </w:p>
    <w:p w14:paraId="5AD237B7" w14:textId="77777777" w:rsidR="00D07ABD" w:rsidRDefault="00D07ABD">
      <w:pPr>
        <w:rPr>
          <w:b/>
          <w:bCs/>
          <w:sz w:val="52"/>
          <w:szCs w:val="52"/>
          <w:lang w:val="es-ES"/>
        </w:rPr>
      </w:pPr>
      <w:r>
        <w:rPr>
          <w:b/>
          <w:bCs/>
          <w:sz w:val="52"/>
          <w:szCs w:val="52"/>
          <w:lang w:val="es-ES"/>
        </w:rPr>
        <w:br w:type="page"/>
      </w:r>
    </w:p>
    <w:p w14:paraId="4DB03B79" w14:textId="77777777" w:rsidR="00D07ABD" w:rsidRDefault="00D07ABD" w:rsidP="00D07ABD">
      <w:pPr>
        <w:rPr>
          <w:szCs w:val="32"/>
          <w:lang w:val="es-ES"/>
        </w:rPr>
      </w:pPr>
    </w:p>
    <w:p w14:paraId="2EF08187" w14:textId="0CC5DCC3" w:rsidR="007E51E8" w:rsidRDefault="007E51E8" w:rsidP="00D07ABD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Desarrollo</w:t>
      </w:r>
    </w:p>
    <w:p w14:paraId="1DB2D22D" w14:textId="164D8BEE" w:rsidR="005B7B4E" w:rsidRDefault="005B7B4E" w:rsidP="00D07ABD">
      <w:pPr>
        <w:rPr>
          <w:sz w:val="28"/>
          <w:szCs w:val="28"/>
          <w:lang w:val="es-ES"/>
        </w:rPr>
      </w:pPr>
      <w:r>
        <w:rPr>
          <w:sz w:val="28"/>
          <w:szCs w:val="28"/>
          <w:lang w:val="es-ES"/>
        </w:rPr>
        <w:t>En estas dos semanas estuve trabajando en la etapa final de mi proyecto, teniendo así ya la placa, el modelo 3D impreso y la base donde van los motores</w:t>
      </w:r>
    </w:p>
    <w:p w14:paraId="12048AC4" w14:textId="20193179" w:rsidR="005B7B4E" w:rsidRDefault="005B7B4E" w:rsidP="00D07ABD">
      <w:pPr>
        <w:rPr>
          <w:sz w:val="28"/>
          <w:szCs w:val="28"/>
          <w:lang w:val="es-ES"/>
        </w:rPr>
      </w:pPr>
      <w:r>
        <w:rPr>
          <w:noProof/>
          <w:lang w:val="es-MX"/>
        </w:rPr>
        <w:drawing>
          <wp:inline distT="0" distB="0" distL="0" distR="0" wp14:anchorId="10901AB5" wp14:editId="40884A06">
            <wp:extent cx="4246245" cy="3207657"/>
            <wp:effectExtent l="0" t="0" r="1905" b="0"/>
            <wp:docPr id="3" name="Imagen 3" descr="Una mano muestra un objeto en la man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mano muestra un objeto en la mano&#10;&#10;Descripción generada automáticamente con confianza baja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71" b="32523"/>
                    <a:stretch/>
                  </pic:blipFill>
                  <pic:spPr bwMode="auto">
                    <a:xfrm>
                      <a:off x="0" y="0"/>
                      <a:ext cx="4268054" cy="32241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BAE20" w14:textId="216FE674" w:rsidR="005B7B4E" w:rsidRDefault="005B7B4E" w:rsidP="00D07ABD">
      <w:pPr>
        <w:rPr>
          <w:sz w:val="28"/>
          <w:szCs w:val="28"/>
          <w:lang w:val="es-ES"/>
        </w:rPr>
      </w:pPr>
      <w:r>
        <w:rPr>
          <w:noProof/>
          <w:lang w:val="es-MX"/>
        </w:rPr>
        <w:drawing>
          <wp:inline distT="0" distB="0" distL="0" distR="0" wp14:anchorId="73C2E871" wp14:editId="4FB02D70">
            <wp:extent cx="4246245" cy="3476201"/>
            <wp:effectExtent l="0" t="0" r="1905" b="0"/>
            <wp:docPr id="8" name="Imagen 8" descr="Imagen que contiene interior, tabla, teclado, escrito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interior, tabla, teclado, escritorio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512"/>
                    <a:stretch/>
                  </pic:blipFill>
                  <pic:spPr bwMode="auto">
                    <a:xfrm>
                      <a:off x="0" y="0"/>
                      <a:ext cx="4247922" cy="3477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8C781" w14:textId="77777777" w:rsidR="00C20ACE" w:rsidRDefault="00C20ACE" w:rsidP="00D07ABD">
      <w:pPr>
        <w:rPr>
          <w:sz w:val="28"/>
          <w:szCs w:val="28"/>
          <w:lang w:val="es-ES"/>
        </w:rPr>
      </w:pPr>
    </w:p>
    <w:p w14:paraId="56B19A90" w14:textId="76836073" w:rsidR="00C20ACE" w:rsidRDefault="00C20ACE" w:rsidP="00D07ABD">
      <w:pPr>
        <w:rPr>
          <w:sz w:val="28"/>
          <w:szCs w:val="28"/>
          <w:lang w:val="es-ES"/>
        </w:rPr>
      </w:pPr>
    </w:p>
    <w:p w14:paraId="29180953" w14:textId="1A2A7E36" w:rsidR="00C20ACE" w:rsidRDefault="00C20ACE" w:rsidP="00D07ABD">
      <w:pPr>
        <w:rPr>
          <w:sz w:val="28"/>
          <w:szCs w:val="28"/>
          <w:lang w:val="es-ES"/>
        </w:rPr>
      </w:pPr>
    </w:p>
    <w:p w14:paraId="6B3894E9" w14:textId="46C077A3" w:rsidR="00C20ACE" w:rsidRDefault="00C20ACE" w:rsidP="00D07ABD">
      <w:pPr>
        <w:rPr>
          <w:sz w:val="28"/>
          <w:szCs w:val="28"/>
          <w:lang w:val="es-ES"/>
        </w:rPr>
      </w:pPr>
      <w:r>
        <w:rPr>
          <w:noProof/>
          <w:lang w:val="es-MX"/>
        </w:rPr>
        <w:drawing>
          <wp:inline distT="0" distB="0" distL="0" distR="0" wp14:anchorId="3CC42884" wp14:editId="45B62F0C">
            <wp:extent cx="3589960" cy="34575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08" t="39062" r="8815" b="7572"/>
                    <a:stretch/>
                  </pic:blipFill>
                  <pic:spPr bwMode="auto">
                    <a:xfrm>
                      <a:off x="0" y="0"/>
                      <a:ext cx="3592448" cy="3459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drawing>
          <wp:inline distT="0" distB="0" distL="0" distR="0" wp14:anchorId="60BA722B" wp14:editId="62C4491A">
            <wp:extent cx="3589655" cy="3482236"/>
            <wp:effectExtent l="0" t="0" r="0" b="4445"/>
            <wp:docPr id="5" name="Imagen 5" descr="Mano de persona sosteniendo teléfono celular en la man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Mano de persona sosteniendo teléfono celular en la mano&#10;&#10;Descripción generada automáticamente con confianza media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1" t="32572" r="22436" b="20673"/>
                    <a:stretch/>
                  </pic:blipFill>
                  <pic:spPr bwMode="auto">
                    <a:xfrm>
                      <a:off x="0" y="0"/>
                      <a:ext cx="3600415" cy="3492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C4937" w14:textId="453A98DC" w:rsidR="00C20ACE" w:rsidRDefault="00C20ACE" w:rsidP="00D07ABD">
      <w:pPr>
        <w:rPr>
          <w:sz w:val="28"/>
          <w:szCs w:val="28"/>
          <w:lang w:val="es-ES"/>
        </w:rPr>
      </w:pPr>
    </w:p>
    <w:p w14:paraId="7407149F" w14:textId="27E611AF" w:rsidR="00C20ACE" w:rsidRDefault="00C20ACE" w:rsidP="00D07ABD">
      <w:pPr>
        <w:rPr>
          <w:sz w:val="28"/>
          <w:szCs w:val="28"/>
          <w:lang w:val="es-ES"/>
        </w:rPr>
      </w:pPr>
    </w:p>
    <w:p w14:paraId="4041224B" w14:textId="1DCD682C" w:rsidR="00C20ACE" w:rsidRDefault="00C20ACE" w:rsidP="00D07ABD">
      <w:pPr>
        <w:rPr>
          <w:sz w:val="28"/>
          <w:szCs w:val="28"/>
          <w:lang w:val="es-ES"/>
        </w:rPr>
      </w:pPr>
    </w:p>
    <w:p w14:paraId="6C221A0D" w14:textId="734E5C28" w:rsidR="00C20ACE" w:rsidRDefault="00C20ACE" w:rsidP="00D07ABD">
      <w:pPr>
        <w:rPr>
          <w:sz w:val="28"/>
          <w:szCs w:val="28"/>
          <w:lang w:val="es-ES"/>
        </w:rPr>
      </w:pPr>
    </w:p>
    <w:p w14:paraId="2032590E" w14:textId="17CD52AE" w:rsidR="00C20ACE" w:rsidRDefault="00C20ACE" w:rsidP="00D07ABD">
      <w:pPr>
        <w:rPr>
          <w:sz w:val="28"/>
          <w:szCs w:val="28"/>
          <w:lang w:val="es-ES"/>
        </w:rPr>
      </w:pPr>
    </w:p>
    <w:p w14:paraId="3AE9ADE9" w14:textId="77777777" w:rsidR="00C20ACE" w:rsidRDefault="00C20ACE" w:rsidP="00D07ABD">
      <w:pPr>
        <w:rPr>
          <w:sz w:val="28"/>
          <w:szCs w:val="28"/>
          <w:lang w:val="es-ES"/>
        </w:rPr>
      </w:pPr>
    </w:p>
    <w:p w14:paraId="4AAFBCF3" w14:textId="5F4AB036" w:rsidR="00C20ACE" w:rsidRDefault="00C20ACE" w:rsidP="005B7B4E">
      <w:pPr>
        <w:rPr>
          <w:noProof/>
          <w:lang w:val="es-MX"/>
        </w:rPr>
      </w:pPr>
      <w:r>
        <w:rPr>
          <w:noProof/>
          <w:lang w:val="es-MX"/>
        </w:rPr>
        <w:drawing>
          <wp:inline distT="0" distB="0" distL="0" distR="0" wp14:anchorId="3BA947E1" wp14:editId="36BC17D3">
            <wp:extent cx="4092423" cy="3324225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20" b="18630"/>
                    <a:stretch/>
                  </pic:blipFill>
                  <pic:spPr bwMode="auto">
                    <a:xfrm>
                      <a:off x="0" y="0"/>
                      <a:ext cx="4110779" cy="3339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drawing>
          <wp:inline distT="0" distB="0" distL="0" distR="0" wp14:anchorId="4F56F1B7" wp14:editId="5583DB1C">
            <wp:extent cx="4086225" cy="4505325"/>
            <wp:effectExtent l="0" t="0" r="9525" b="9525"/>
            <wp:docPr id="2" name="Imagen 2" descr="Imagen que contiene computadora, tabla, computer, escrito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computadora, tabla, computer, escritorio&#10;&#10;Descripción generada automáticamente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62" r="31250" b="29086"/>
                    <a:stretch/>
                  </pic:blipFill>
                  <pic:spPr bwMode="auto">
                    <a:xfrm>
                      <a:off x="0" y="0"/>
                      <a:ext cx="4086225" cy="450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20ACE" w:rsidSect="00C8651F">
      <w:headerReference w:type="even" r:id="rId13"/>
      <w:headerReference w:type="default" r:id="rId14"/>
      <w:headerReference w:type="first" r:id="rId15"/>
      <w:pgSz w:w="12240" w:h="15840"/>
      <w:pgMar w:top="1440" w:right="1440" w:bottom="1440" w:left="1440" w:header="708" w:footer="708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4A65D" w14:textId="77777777" w:rsidR="00EE6E47" w:rsidRDefault="00EE6E47" w:rsidP="00BA50F0">
      <w:r>
        <w:separator/>
      </w:r>
    </w:p>
  </w:endnote>
  <w:endnote w:type="continuationSeparator" w:id="0">
    <w:p w14:paraId="1E99F0E3" w14:textId="77777777" w:rsidR="00EE6E47" w:rsidRDefault="00EE6E47" w:rsidP="00BA50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4449C" w14:textId="77777777" w:rsidR="00EE6E47" w:rsidRDefault="00EE6E47" w:rsidP="00BA50F0">
      <w:r>
        <w:separator/>
      </w:r>
    </w:p>
  </w:footnote>
  <w:footnote w:type="continuationSeparator" w:id="0">
    <w:p w14:paraId="606ED4A5" w14:textId="77777777" w:rsidR="00EE6E47" w:rsidRDefault="00EE6E47" w:rsidP="00BA50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4CDD8E" w14:textId="77777777" w:rsidR="001829F5" w:rsidRDefault="00C20ACE">
    <w:pPr>
      <w:pStyle w:val="Encabezado"/>
    </w:pPr>
    <w:r>
      <w:rPr>
        <w:noProof/>
      </w:rPr>
      <w:pict w14:anchorId="1758D69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91078" o:spid="_x0000_s2051" type="#_x0000_t75" alt="" style="position:absolute;margin-left:0;margin-top:0;width:468pt;height:468pt;z-index:-251638784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MR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2C958" w14:textId="77777777" w:rsidR="00BA50F0" w:rsidRDefault="00A62DD5">
    <w:pPr>
      <w:pStyle w:val="Encabezado"/>
    </w:pPr>
    <w:r>
      <w:rPr>
        <w:noProof/>
      </w:rPr>
      <w:drawing>
        <wp:anchor distT="0" distB="0" distL="114300" distR="114300" simplePos="0" relativeHeight="251681792" behindDoc="1" locked="0" layoutInCell="1" allowOverlap="1" wp14:anchorId="462D14CE" wp14:editId="4A83F448">
          <wp:simplePos x="0" y="0"/>
          <wp:positionH relativeFrom="column">
            <wp:posOffset>-177800</wp:posOffset>
          </wp:positionH>
          <wp:positionV relativeFrom="paragraph">
            <wp:posOffset>-449580</wp:posOffset>
          </wp:positionV>
          <wp:extent cx="6121400" cy="1231900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21400" cy="12319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20ACE">
      <w:rPr>
        <w:noProof/>
        <w:szCs w:val="32"/>
      </w:rPr>
      <w:pict w14:anchorId="433F590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91079" o:spid="_x0000_s2050" type="#_x0000_t75" alt="" style="position:absolute;margin-left:0;margin-top:0;width:468pt;height:468pt;z-index:-251635712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2" o:title="CMR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89C571" w14:textId="77777777" w:rsidR="001829F5" w:rsidRDefault="00C20ACE">
    <w:pPr>
      <w:pStyle w:val="Encabezado"/>
    </w:pPr>
    <w:r>
      <w:rPr>
        <w:noProof/>
      </w:rPr>
      <w:pict w14:anchorId="704655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91077" o:spid="_x0000_s2049" type="#_x0000_t75" alt="" style="position:absolute;margin-left:0;margin-top:0;width:468pt;height:468pt;z-index:-25164185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CMR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B069E7"/>
    <w:multiLevelType w:val="hybridMultilevel"/>
    <w:tmpl w:val="54F0ECF2"/>
    <w:lvl w:ilvl="0" w:tplc="D84A49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1E8"/>
    <w:rsid w:val="00026010"/>
    <w:rsid w:val="00027E30"/>
    <w:rsid w:val="00033503"/>
    <w:rsid w:val="0006778C"/>
    <w:rsid w:val="000B04DB"/>
    <w:rsid w:val="000B3484"/>
    <w:rsid w:val="000B4158"/>
    <w:rsid w:val="000F45AC"/>
    <w:rsid w:val="00115905"/>
    <w:rsid w:val="001345ED"/>
    <w:rsid w:val="001829F5"/>
    <w:rsid w:val="001A6D00"/>
    <w:rsid w:val="001B09D7"/>
    <w:rsid w:val="002040BA"/>
    <w:rsid w:val="002118B0"/>
    <w:rsid w:val="0021234B"/>
    <w:rsid w:val="00215F52"/>
    <w:rsid w:val="00267354"/>
    <w:rsid w:val="00281B52"/>
    <w:rsid w:val="002B4BD8"/>
    <w:rsid w:val="00305B47"/>
    <w:rsid w:val="003202DA"/>
    <w:rsid w:val="00326E5D"/>
    <w:rsid w:val="003709DE"/>
    <w:rsid w:val="003835F4"/>
    <w:rsid w:val="004D5C04"/>
    <w:rsid w:val="004F7051"/>
    <w:rsid w:val="0050102C"/>
    <w:rsid w:val="00561D39"/>
    <w:rsid w:val="005726D4"/>
    <w:rsid w:val="0058023D"/>
    <w:rsid w:val="005A62A6"/>
    <w:rsid w:val="005B7B4E"/>
    <w:rsid w:val="005C7476"/>
    <w:rsid w:val="005D6681"/>
    <w:rsid w:val="005E2721"/>
    <w:rsid w:val="005E5ADF"/>
    <w:rsid w:val="00662C8A"/>
    <w:rsid w:val="006928E4"/>
    <w:rsid w:val="006A34C1"/>
    <w:rsid w:val="006D22CD"/>
    <w:rsid w:val="006D741A"/>
    <w:rsid w:val="006E0C3D"/>
    <w:rsid w:val="007848AC"/>
    <w:rsid w:val="007C0721"/>
    <w:rsid w:val="007D15E8"/>
    <w:rsid w:val="007D44C1"/>
    <w:rsid w:val="007E51E8"/>
    <w:rsid w:val="00812932"/>
    <w:rsid w:val="00821DF4"/>
    <w:rsid w:val="00845522"/>
    <w:rsid w:val="00855A46"/>
    <w:rsid w:val="00856FDE"/>
    <w:rsid w:val="0088350E"/>
    <w:rsid w:val="00906791"/>
    <w:rsid w:val="009306A2"/>
    <w:rsid w:val="00940A98"/>
    <w:rsid w:val="00946BFB"/>
    <w:rsid w:val="009522EB"/>
    <w:rsid w:val="009549E3"/>
    <w:rsid w:val="009B36C1"/>
    <w:rsid w:val="009C35B4"/>
    <w:rsid w:val="009D298E"/>
    <w:rsid w:val="00A31052"/>
    <w:rsid w:val="00A62DD5"/>
    <w:rsid w:val="00A63166"/>
    <w:rsid w:val="00A725F5"/>
    <w:rsid w:val="00A731A6"/>
    <w:rsid w:val="00A9187A"/>
    <w:rsid w:val="00B074C3"/>
    <w:rsid w:val="00B14A42"/>
    <w:rsid w:val="00B30873"/>
    <w:rsid w:val="00B6421F"/>
    <w:rsid w:val="00B9039B"/>
    <w:rsid w:val="00B9332B"/>
    <w:rsid w:val="00BA50F0"/>
    <w:rsid w:val="00BD2083"/>
    <w:rsid w:val="00C16FF3"/>
    <w:rsid w:val="00C20ACE"/>
    <w:rsid w:val="00C233A8"/>
    <w:rsid w:val="00C368AE"/>
    <w:rsid w:val="00C50FDF"/>
    <w:rsid w:val="00C63374"/>
    <w:rsid w:val="00C8651F"/>
    <w:rsid w:val="00CA2A3C"/>
    <w:rsid w:val="00CC754F"/>
    <w:rsid w:val="00D07ABD"/>
    <w:rsid w:val="00D552C9"/>
    <w:rsid w:val="00DE1366"/>
    <w:rsid w:val="00E37747"/>
    <w:rsid w:val="00E66CE3"/>
    <w:rsid w:val="00EA513D"/>
    <w:rsid w:val="00EC6D30"/>
    <w:rsid w:val="00ED66A6"/>
    <w:rsid w:val="00EE6E47"/>
    <w:rsid w:val="00F648D4"/>
    <w:rsid w:val="00F74219"/>
    <w:rsid w:val="00FA11C6"/>
    <w:rsid w:val="00FE0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4E80F99C"/>
  <w15:chartTrackingRefBased/>
  <w15:docId w15:val="{22504306-AD44-4269-A2C5-EA69B6D7D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0F0"/>
    <w:rPr>
      <w:rFonts w:ascii="Arial" w:hAnsi="Arial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A50F0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A50F0"/>
    <w:rPr>
      <w:rFonts w:ascii="Arial" w:hAnsi="Arial"/>
      <w:sz w:val="32"/>
    </w:rPr>
  </w:style>
  <w:style w:type="paragraph" w:styleId="Piedepgina">
    <w:name w:val="footer"/>
    <w:basedOn w:val="Normal"/>
    <w:link w:val="PiedepginaCar"/>
    <w:uiPriority w:val="99"/>
    <w:unhideWhenUsed/>
    <w:rsid w:val="00BA50F0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A50F0"/>
    <w:rPr>
      <w:rFonts w:ascii="Arial" w:hAnsi="Arial"/>
      <w:sz w:val="32"/>
    </w:rPr>
  </w:style>
  <w:style w:type="paragraph" w:styleId="Prrafodelista">
    <w:name w:val="List Paragraph"/>
    <w:basedOn w:val="Normal"/>
    <w:uiPriority w:val="34"/>
    <w:qFormat/>
    <w:rsid w:val="00D07A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7.jpeg"/><Relationship Id="rId1" Type="http://schemas.openxmlformats.org/officeDocument/2006/relationships/image" Target="media/image8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raa\Downloads\Formato%20de%20Avances%20de%20Proyecto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Formato de Avances de Proyecto</Template>
  <TotalTime>317</TotalTime>
  <Pages>4</Pages>
  <Words>57</Words>
  <Characters>318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I. Alejandro M. García</dc:creator>
  <cp:keywords/>
  <dc:description/>
  <cp:lastModifiedBy>Israel Alejandro Murillo Garcia</cp:lastModifiedBy>
  <cp:revision>65</cp:revision>
  <cp:lastPrinted>2021-06-08T23:20:00Z</cp:lastPrinted>
  <dcterms:created xsi:type="dcterms:W3CDTF">2021-03-29T23:31:00Z</dcterms:created>
  <dcterms:modified xsi:type="dcterms:W3CDTF">2021-06-08T23:22:00Z</dcterms:modified>
</cp:coreProperties>
</file>